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344946" w:rsidTr="003A7A5E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344946" w:rsidRDefault="003D1B71" w:rsidP="003D1B71">
            <w:pPr>
              <w:pStyle w:val="Plattetekst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44946" w:rsidRDefault="003D1B71" w:rsidP="00310F17">
            <w:pPr>
              <w:pStyle w:val="Titel"/>
            </w:pPr>
            <w:r w:rsidRPr="00344946">
              <w:rPr>
                <w:lang w:bidi="nl-NL"/>
              </w:rPr>
              <w:br/>
            </w:r>
            <w:r w:rsidR="006E021A">
              <w:t>Toon Schaap</w:t>
            </w:r>
          </w:p>
        </w:tc>
      </w:tr>
      <w:tr w:rsidR="003D1B71" w:rsidRPr="00344946" w:rsidTr="003A7A5E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344946" w:rsidRDefault="003D1B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</w:rPr>
              <w:id w:val="1196195576"/>
              <w:placeholder>
                <w:docPart w:val="F3B02485D2214AE1911FB6733307004B"/>
              </w:placeholder>
              <w:temporary/>
              <w:showingPlcHdr/>
              <w15:appearance w15:val="hidden"/>
            </w:sdtPr>
            <w:sdtEndPr/>
            <w:sdtContent>
              <w:p w:rsidR="003D1B71" w:rsidRPr="007B42E6" w:rsidRDefault="003D1B71" w:rsidP="00AC6C7E">
                <w:pPr>
                  <w:pStyle w:val="Kop2"/>
                  <w:rPr>
                    <w:rFonts w:asciiTheme="majorHAnsi" w:hAnsiTheme="majorHAnsi" w:cs="Calibri"/>
                    <w:color w:val="0072C7"/>
                  </w:rPr>
                </w:pPr>
                <w:r w:rsidRPr="007B42E6">
                  <w:rPr>
                    <w:rFonts w:asciiTheme="majorHAnsi" w:hAnsiTheme="majorHAnsi" w:cs="Calibri"/>
                    <w:lang w:bidi="nl-NL"/>
                  </w:rPr>
                  <w:t>Werkervaring</w:t>
                </w:r>
              </w:p>
            </w:sdtContent>
          </w:sdt>
          <w:p w:rsidR="003D1B71" w:rsidRPr="006E021A" w:rsidRDefault="006E021A" w:rsidP="00AC6C7E">
            <w:pPr>
              <w:pStyle w:val="Datums"/>
              <w:rPr>
                <w:sz w:val="22"/>
                <w:szCs w:val="22"/>
              </w:rPr>
            </w:pPr>
            <w:r w:rsidRPr="006E021A">
              <w:rPr>
                <w:sz w:val="22"/>
                <w:szCs w:val="22"/>
              </w:rPr>
              <w:t>2016</w:t>
            </w:r>
            <w:r w:rsidRPr="006E021A">
              <w:rPr>
                <w:rFonts w:eastAsia="Calibri"/>
                <w:sz w:val="22"/>
                <w:szCs w:val="22"/>
                <w:lang w:bidi="nl-NL"/>
              </w:rPr>
              <w:t>-2018</w:t>
            </w:r>
          </w:p>
          <w:p w:rsidR="003D1B71" w:rsidRPr="00344946" w:rsidRDefault="006E021A" w:rsidP="00AC6C7E">
            <w:pPr>
              <w:pStyle w:val="Werkervaring"/>
            </w:pPr>
            <w:r>
              <w:t>Vakkenvuller</w:t>
            </w:r>
            <w:r w:rsidR="003D1B71" w:rsidRPr="00344946">
              <w:rPr>
                <w:rStyle w:val="Zwaar"/>
                <w:rFonts w:eastAsia="Calibri"/>
                <w:lang w:bidi="nl-NL"/>
              </w:rPr>
              <w:t xml:space="preserve"> • </w:t>
            </w:r>
            <w:proofErr w:type="spellStart"/>
            <w:r>
              <w:t>Dekamarkt</w:t>
            </w:r>
            <w:proofErr w:type="spellEnd"/>
          </w:p>
          <w:p w:rsidR="003D1B71" w:rsidRPr="006E021A" w:rsidRDefault="006E021A" w:rsidP="00AC6C7E">
            <w:pPr>
              <w:pStyle w:val="Datums"/>
              <w:rPr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bidi="nl-NL"/>
              </w:rPr>
              <w:t>2018-Heden</w:t>
            </w:r>
          </w:p>
          <w:p w:rsidR="003D1B71" w:rsidRPr="00344946" w:rsidRDefault="006E021A" w:rsidP="006E021A">
            <w:pPr>
              <w:pStyle w:val="Werkervaring"/>
            </w:pPr>
            <w:r>
              <w:t>Laminaat Verkoper</w:t>
            </w:r>
            <w:r w:rsidR="00344946" w:rsidRPr="00344946">
              <w:rPr>
                <w:rStyle w:val="Zwaar"/>
              </w:rPr>
              <w:t xml:space="preserve"> </w:t>
            </w:r>
            <w:r w:rsidR="003D1B71" w:rsidRPr="00344946">
              <w:rPr>
                <w:rStyle w:val="Zwaar"/>
                <w:rFonts w:eastAsia="Calibri"/>
                <w:lang w:bidi="nl-NL"/>
              </w:rPr>
              <w:t xml:space="preserve">• </w:t>
            </w:r>
            <w:r>
              <w:t>Hornbach</w:t>
            </w:r>
          </w:p>
          <w:sdt>
            <w:sdtPr>
              <w:id w:val="-770157231"/>
              <w:placeholder>
                <w:docPart w:val="782DEF95F5424237B00D65BECB95ED41"/>
              </w:placeholder>
              <w:temporary/>
              <w:showingPlcHdr/>
              <w15:appearance w15:val="hidden"/>
            </w:sdtPr>
            <w:sdtEndPr/>
            <w:sdtContent>
              <w:p w:rsidR="003D1B71" w:rsidRPr="00344946" w:rsidRDefault="003D1B71" w:rsidP="00AC6C7E">
                <w:r w:rsidRPr="00344946">
                  <w:rPr>
                    <w:rFonts w:eastAsia="Calibri"/>
                    <w:lang w:bidi="nl-NL"/>
                  </w:rPr>
                  <w:t>[Dit is de plek voor een korte samenvatting van uw belangrijkste verantwoordelijkheden en uw beste prestaties.]</w:t>
                </w:r>
              </w:p>
            </w:sdtContent>
          </w:sdt>
          <w:sdt>
            <w:sdtPr>
              <w:rPr>
                <w:rFonts w:asciiTheme="majorHAnsi" w:hAnsiTheme="majorHAnsi" w:cs="Calibri"/>
                <w:color w:val="0072C7"/>
              </w:rPr>
              <w:id w:val="-1554227259"/>
              <w:placeholder>
                <w:docPart w:val="5D38E687544F47F8BB776F5589DCF9AF"/>
              </w:placeholder>
              <w:temporary/>
              <w:showingPlcHdr/>
              <w15:appearance w15:val="hidden"/>
            </w:sdtPr>
            <w:sdtEndPr/>
            <w:sdtContent>
              <w:p w:rsidR="003D1B71" w:rsidRPr="007B42E6" w:rsidRDefault="003D1B71" w:rsidP="00AC6C7E">
                <w:pPr>
                  <w:pStyle w:val="Kop2"/>
                  <w:rPr>
                    <w:rFonts w:asciiTheme="majorHAnsi" w:hAnsiTheme="majorHAnsi" w:cs="Calibri"/>
                    <w:color w:val="0072C7"/>
                  </w:rPr>
                </w:pPr>
                <w:r w:rsidRPr="007B42E6">
                  <w:rPr>
                    <w:rFonts w:asciiTheme="majorHAnsi" w:hAnsiTheme="majorHAnsi" w:cs="Calibri"/>
                    <w:lang w:bidi="nl-NL"/>
                  </w:rPr>
                  <w:t>Opleiding</w:t>
                </w:r>
              </w:p>
            </w:sdtContent>
          </w:sdt>
          <w:p w:rsidR="003D1B71" w:rsidRPr="00344946" w:rsidRDefault="00390BC9" w:rsidP="00353B60">
            <w:pPr>
              <w:pStyle w:val="Naamonderwijsinstelling"/>
            </w:pPr>
            <w:r>
              <w:t>VMBO Theoretisch</w:t>
            </w:r>
            <w:r w:rsidR="00344946" w:rsidRPr="00344946">
              <w:t xml:space="preserve"> </w:t>
            </w:r>
            <w:r w:rsidR="003D1B71" w:rsidRPr="00344946">
              <w:rPr>
                <w:lang w:bidi="nl-NL"/>
              </w:rPr>
              <w:t xml:space="preserve">, </w:t>
            </w:r>
            <w:r>
              <w:t>Zuiderzee College (2013-2017)</w:t>
            </w:r>
          </w:p>
          <w:sdt>
            <w:sdtPr>
              <w:id w:val="-1240391264"/>
              <w:placeholder>
                <w:docPart w:val="8C6CD6009B5848D7A7182515AE6918B6"/>
              </w:placeholder>
              <w:temporary/>
              <w:showingPlcHdr/>
              <w15:appearance w15:val="hidden"/>
            </w:sdtPr>
            <w:sdtEndPr/>
            <w:sdtContent>
              <w:p w:rsidR="003D1B71" w:rsidRPr="00344946" w:rsidRDefault="003D1B71" w:rsidP="00AC6C7E">
                <w:pPr>
                  <w:pStyle w:val="Lijstopsomteken"/>
                </w:pPr>
                <w:r w:rsidRPr="00344946">
                  <w:rPr>
                    <w:rFonts w:eastAsia="Calibri"/>
                    <w:lang w:bidi="nl-NL"/>
                  </w:rPr>
                  <w:t>[U kunt hier uw cijfergemiddelde invoeren en een kort overzicht geven van relevante studieopdrachten, prijzen en onderscheidingen.]</w:t>
                </w:r>
              </w:p>
            </w:sdtContent>
          </w:sdt>
          <w:p w:rsidR="006E021A" w:rsidRPr="00390BC9" w:rsidRDefault="00390BC9" w:rsidP="006E021A">
            <w:pPr>
              <w:pStyle w:val="Naamonderwijsinstelling"/>
              <w:rPr>
                <w:lang w:val="en-US"/>
              </w:rPr>
            </w:pPr>
            <w:r w:rsidRPr="00390BC9">
              <w:rPr>
                <w:lang w:val="en-US"/>
              </w:rPr>
              <w:t>MBO Game development</w:t>
            </w:r>
            <w:r w:rsidR="006E021A" w:rsidRPr="00390BC9">
              <w:rPr>
                <w:lang w:val="en-US"/>
              </w:rPr>
              <w:t xml:space="preserve"> </w:t>
            </w:r>
            <w:r w:rsidR="006E021A" w:rsidRPr="00390BC9">
              <w:rPr>
                <w:lang w:val="en-US" w:bidi="nl-NL"/>
              </w:rPr>
              <w:t xml:space="preserve">, </w:t>
            </w:r>
            <w:r w:rsidRPr="00390BC9">
              <w:rPr>
                <w:lang w:val="en-US"/>
              </w:rPr>
              <w:t>Mediacollege A</w:t>
            </w:r>
            <w:r>
              <w:rPr>
                <w:lang w:val="en-US"/>
              </w:rPr>
              <w:t>msterdam (2017-Heden)</w:t>
            </w:r>
          </w:p>
          <w:p w:rsidR="00C94D0D" w:rsidRDefault="00C94D0D" w:rsidP="00C94D0D">
            <w:pPr>
              <w:pStyle w:val="Lijstopsomteken"/>
            </w:pPr>
            <w:r w:rsidRPr="00C94D0D">
              <w:t>Projecten</w:t>
            </w:r>
            <w:r>
              <w:t xml:space="preserve"> (Meer informatie op portfolio):</w:t>
            </w:r>
          </w:p>
          <w:p w:rsidR="00C94D0D" w:rsidRDefault="00C94D0D" w:rsidP="00C94D0D">
            <w:pPr>
              <w:pStyle w:val="Lijstopsomteken"/>
              <w:numPr>
                <w:ilvl w:val="0"/>
                <w:numId w:val="0"/>
              </w:numPr>
              <w:ind w:left="360"/>
            </w:pPr>
            <w:r>
              <w:t>-Space game project (eerste jaar)</w:t>
            </w:r>
          </w:p>
          <w:p w:rsidR="00C94D0D" w:rsidRDefault="00C94D0D" w:rsidP="00C94D0D">
            <w:pPr>
              <w:pStyle w:val="Lijstopsomteken"/>
              <w:numPr>
                <w:ilvl w:val="0"/>
                <w:numId w:val="0"/>
              </w:numPr>
              <w:ind w:left="360"/>
            </w:pPr>
            <w:r>
              <w:t>-Vertical slice deel 1 &amp; 2 (tweede jaar)</w:t>
            </w:r>
          </w:p>
          <w:p w:rsidR="00C94D0D" w:rsidRPr="00344946" w:rsidRDefault="00C94D0D" w:rsidP="00C94D0D">
            <w:pPr>
              <w:pStyle w:val="Lijstopsomteken"/>
              <w:numPr>
                <w:ilvl w:val="0"/>
                <w:numId w:val="0"/>
              </w:numPr>
              <w:ind w:left="360"/>
            </w:pPr>
            <w:r>
              <w:t>-Project mythe (tweede jaar)</w:t>
            </w:r>
          </w:p>
          <w:p w:rsidR="003D1B71" w:rsidRPr="007B42E6" w:rsidRDefault="00236AF1" w:rsidP="006E021A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sdt>
              <w:sdtPr>
                <w:rPr>
                  <w:rFonts w:asciiTheme="majorHAnsi" w:hAnsiTheme="majorHAnsi" w:cs="Calibri"/>
                  <w:color w:val="0072C7"/>
                </w:rPr>
                <w:id w:val="-1730222568"/>
                <w:placeholder>
                  <w:docPart w:val="0B24B21231B741C39411423D82E64CC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B42E6">
                  <w:rPr>
                    <w:rFonts w:asciiTheme="majorHAnsi" w:hAnsiTheme="majorHAnsi" w:cs="Calibri"/>
                    <w:lang w:bidi="nl-NL"/>
                  </w:rPr>
                  <w:t>Communicatie</w:t>
                </w:r>
              </w:sdtContent>
            </w:sdt>
          </w:p>
          <w:p w:rsidR="003D1B71" w:rsidRPr="00344946" w:rsidRDefault="003A7A5E" w:rsidP="00AC6C7E">
            <w:r>
              <w:t>Samenwerken blijft een belangrijke factor met het maken van een game</w:t>
            </w:r>
            <w:r w:rsidR="00C94D0D">
              <w:t>.</w:t>
            </w:r>
            <w:r>
              <w:t xml:space="preserve"> Ook al hebben de meeste teamleden hun eigen taken, maken de meningen van de andere uit. Wat ook vaak wordt gedaan is peer </w:t>
            </w:r>
            <w:proofErr w:type="spellStart"/>
            <w:r>
              <w:t>programming</w:t>
            </w:r>
            <w:proofErr w:type="spellEnd"/>
            <w:r>
              <w:t xml:space="preserve">, hierbij schrijft de ene </w:t>
            </w:r>
            <w:proofErr w:type="spellStart"/>
            <w:r>
              <w:t>developer</w:t>
            </w:r>
            <w:proofErr w:type="spellEnd"/>
            <w:r>
              <w:t xml:space="preserve"> de code, en de andere checkt of het klopt terwijl het word geschreven.</w:t>
            </w:r>
            <w:r w:rsidR="00C94D0D">
              <w:t xml:space="preserve"> 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278101685"/>
              <w:placeholder>
                <w:docPart w:val="ED3C56B847EE4C3C9777BE8FB3AC3319"/>
              </w:placeholder>
              <w:temporary/>
              <w:showingPlcHdr/>
              <w15:appearance w15:val="hidden"/>
            </w:sdtPr>
            <w:sdtEndPr/>
            <w:sdtContent>
              <w:p w:rsidR="003D1B71" w:rsidRPr="007B42E6" w:rsidRDefault="003D1B71" w:rsidP="00AC6C7E">
                <w:pPr>
                  <w:pStyle w:val="Kop2"/>
                  <w:rPr>
                    <w:rFonts w:asciiTheme="majorHAnsi" w:hAnsiTheme="majorHAnsi" w:cs="Calibri"/>
                    <w:color w:val="0072C7"/>
                  </w:rPr>
                </w:pPr>
                <w:r w:rsidRPr="007B42E6">
                  <w:rPr>
                    <w:rFonts w:asciiTheme="majorHAnsi" w:hAnsiTheme="majorHAnsi" w:cs="Calibri"/>
                    <w:lang w:bidi="nl-NL"/>
                  </w:rPr>
                  <w:t>Leiderschap</w:t>
                </w:r>
              </w:p>
            </w:sdtContent>
          </w:sdt>
          <w:p w:rsidR="003D1B71" w:rsidRPr="00344946" w:rsidRDefault="003A7A5E" w:rsidP="00AC6C7E">
            <w:r>
              <w:t xml:space="preserve">Met het maken van een spel zijn er een aantal leidinggevende nodig, zoals bijvoorbeeld een lead </w:t>
            </w:r>
            <w:proofErr w:type="spellStart"/>
            <w:r>
              <w:t>developer</w:t>
            </w:r>
            <w:proofErr w:type="spellEnd"/>
            <w:r>
              <w:t xml:space="preserve"> en een lead artist. Wat ik zelf heb gedaan bij een project was game design/</w:t>
            </w:r>
            <w:proofErr w:type="spellStart"/>
            <w:r>
              <w:t>creative</w:t>
            </w:r>
            <w:proofErr w:type="spellEnd"/>
            <w:r>
              <w:t xml:space="preserve"> director. Hier ging het vooral over zorgen dat het spel leuk is, zoals het verzinnen van game </w:t>
            </w:r>
            <w:proofErr w:type="spellStart"/>
            <w:r>
              <w:t>mechanics</w:t>
            </w:r>
            <w:proofErr w:type="spellEnd"/>
            <w:r>
              <w:t xml:space="preserve"> en het er visueel zo goed mogelijk uit laten zien door de </w:t>
            </w:r>
            <w:proofErr w:type="spellStart"/>
            <w:r>
              <w:t>developers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artists</w:t>
            </w:r>
            <w:proofErr w:type="spellEnd"/>
            <w:r>
              <w:t xml:space="preserve"> in het team te begeleiden</w:t>
            </w:r>
          </w:p>
          <w:p w:rsidR="003D1B71" w:rsidRPr="007B42E6" w:rsidRDefault="003D1B71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</w:p>
          <w:p w:rsidR="003D1B71" w:rsidRPr="00344946" w:rsidRDefault="003D1B71" w:rsidP="00AC6C7E">
            <w:pPr>
              <w:rPr>
                <w:sz w:val="24"/>
                <w:szCs w:val="24"/>
              </w:rPr>
            </w:pPr>
          </w:p>
        </w:tc>
      </w:tr>
      <w:tr w:rsidR="003D1B71" w:rsidRPr="00344946" w:rsidTr="003D1B71">
        <w:trPr>
          <w:trHeight w:val="1164"/>
        </w:trPr>
        <w:tc>
          <w:tcPr>
            <w:tcW w:w="720" w:type="dxa"/>
          </w:tcPr>
          <w:p w:rsidR="003D1B71" w:rsidRPr="00344946" w:rsidRDefault="003D1B71">
            <w:pPr>
              <w:pStyle w:val="Platteteks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344946" w:rsidRDefault="003D1B71">
            <w:pPr>
              <w:pStyle w:val="Platteteks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222466"/>
        </w:tc>
      </w:tr>
      <w:tr w:rsidR="003D1B71" w:rsidRPr="00344946" w:rsidTr="003D1B71">
        <w:trPr>
          <w:trHeight w:val="543"/>
        </w:trPr>
        <w:tc>
          <w:tcPr>
            <w:tcW w:w="720" w:type="dxa"/>
          </w:tcPr>
          <w:p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44946" w:rsidRDefault="003D1B71" w:rsidP="006D79A8">
            <w:pPr>
              <w:pStyle w:val="Informatie"/>
              <w:jc w:val="center"/>
              <w:rPr>
                <w:rStyle w:val="Zwaar"/>
                <w:b w:val="0"/>
                <w:bCs w:val="0"/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Vrije vorm: Vorm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84DB49" id="Groep 21" o:spid="_x0000_s1026" alt="GPS-pictogram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">
                      <v:shape id="Vrije vorm: Vorm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-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44946" w:rsidRDefault="006E021A" w:rsidP="00380FD1">
            <w:pPr>
              <w:pStyle w:val="Informatie"/>
            </w:pPr>
            <w:proofErr w:type="spellStart"/>
            <w:r>
              <w:t>Onegastraat</w:t>
            </w:r>
            <w:proofErr w:type="spellEnd"/>
            <w:r>
              <w:t xml:space="preserve"> 43 </w:t>
            </w:r>
          </w:p>
          <w:p w:rsidR="003D1B71" w:rsidRPr="00344946" w:rsidRDefault="006E021A" w:rsidP="00380FD1">
            <w:pPr>
              <w:pStyle w:val="Informatie"/>
            </w:pPr>
            <w:r>
              <w:t>1506-NW, Zaandam</w:t>
            </w: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3D1B71">
        <w:trPr>
          <w:trHeight w:val="183"/>
        </w:trPr>
        <w:tc>
          <w:tcPr>
            <w:tcW w:w="720" w:type="dxa"/>
          </w:tcPr>
          <w:p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3D1B71">
        <w:trPr>
          <w:trHeight w:val="624"/>
        </w:trPr>
        <w:tc>
          <w:tcPr>
            <w:tcW w:w="720" w:type="dxa"/>
          </w:tcPr>
          <w:p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ep 22" descr="telefoon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Vrije vorm: Vorm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Afbeelding 28" descr="Telefoon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DD9014" id="Groep 22" o:spid="_x0000_s1026" alt="telefoonpictogram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">
                      <v:shape id="Vrije vorm: Vorm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28" o:spid="_x0000_s1028" type="#_x0000_t75" alt="Telefoonpictogram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Telefoon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44946" w:rsidRDefault="006E021A" w:rsidP="00380FD1">
            <w:pPr>
              <w:pStyle w:val="Informatie"/>
            </w:pPr>
            <w:r>
              <w:t>06-37133561</w:t>
            </w: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3D1B71">
        <w:trPr>
          <w:trHeight w:val="183"/>
        </w:trPr>
        <w:tc>
          <w:tcPr>
            <w:tcW w:w="720" w:type="dxa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3D1B71">
        <w:trPr>
          <w:trHeight w:val="633"/>
        </w:trPr>
        <w:tc>
          <w:tcPr>
            <w:tcW w:w="720" w:type="dxa"/>
          </w:tcPr>
          <w:p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Vrije vorm: Vorm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1FA197" id="Groep 24" o:spid="_x0000_s1026" alt="e-mailpictogram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32" o:spid="_x0000_s1028" type="#_x0000_t75" alt="E-mail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-mail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6E021A" w:rsidRDefault="006E021A" w:rsidP="00380FD1">
            <w:pPr>
              <w:pStyle w:val="Informatie"/>
              <w:rPr>
                <w:sz w:val="18"/>
                <w:szCs w:val="18"/>
              </w:rPr>
            </w:pPr>
            <w:r w:rsidRPr="006E021A">
              <w:rPr>
                <w:sz w:val="18"/>
                <w:szCs w:val="18"/>
              </w:rPr>
              <w:t>Toonschaap2@gmail.com</w:t>
            </w: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3D1B71">
        <w:trPr>
          <w:trHeight w:val="174"/>
        </w:trPr>
        <w:tc>
          <w:tcPr>
            <w:tcW w:w="720" w:type="dxa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3D1B71">
        <w:trPr>
          <w:trHeight w:val="633"/>
        </w:trPr>
        <w:tc>
          <w:tcPr>
            <w:tcW w:w="720" w:type="dxa"/>
          </w:tcPr>
          <w:p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ep 23" descr="website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Vrije vorm: Vorm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Afbeelding 36" descr="website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D56581" id="Groep 23" o:spid="_x0000_s1026" alt="websitepictogram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36" o:spid="_x0000_s1028" type="#_x0000_t75" alt="website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7" o:title="website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44946" w:rsidRDefault="006E021A" w:rsidP="00380FD1">
            <w:pPr>
              <w:pStyle w:val="Informatie"/>
            </w:pPr>
            <w:r>
              <w:t>Toonschaap.</w:t>
            </w:r>
            <w:r w:rsidR="0011215F">
              <w:t>com</w:t>
            </w:r>
            <w:bookmarkStart w:id="0" w:name="_GoBack"/>
            <w:bookmarkEnd w:id="0"/>
          </w:p>
        </w:tc>
        <w:tc>
          <w:tcPr>
            <w:tcW w:w="423" w:type="dxa"/>
            <w:vMerge/>
          </w:tcPr>
          <w:p w:rsidR="003D1B71" w:rsidRPr="00344946" w:rsidRDefault="003D1B71" w:rsidP="003A7A5E">
            <w:pPr>
              <w:pStyle w:val="Informatie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3D1B71">
        <w:trPr>
          <w:trHeight w:val="2448"/>
        </w:trPr>
        <w:tc>
          <w:tcPr>
            <w:tcW w:w="720" w:type="dxa"/>
          </w:tcPr>
          <w:p w:rsidR="003D1B71" w:rsidRPr="00344946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344946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344946" w:rsidRDefault="003D1B71" w:rsidP="00222466"/>
        </w:tc>
        <w:tc>
          <w:tcPr>
            <w:tcW w:w="6607" w:type="dxa"/>
            <w:vMerge/>
          </w:tcPr>
          <w:p w:rsidR="003D1B71" w:rsidRPr="00344946" w:rsidRDefault="003D1B71" w:rsidP="00222466"/>
        </w:tc>
      </w:tr>
    </w:tbl>
    <w:p w:rsidR="007F5B63" w:rsidRPr="00344946" w:rsidRDefault="007F5B63" w:rsidP="006D79A8">
      <w:pPr>
        <w:pStyle w:val="Plattetekst"/>
      </w:pPr>
    </w:p>
    <w:sectPr w:rsidR="007F5B63" w:rsidRPr="00344946" w:rsidSect="00344946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6AF1" w:rsidRDefault="00236AF1" w:rsidP="00590471">
      <w:r>
        <w:separator/>
      </w:r>
    </w:p>
  </w:endnote>
  <w:endnote w:type="continuationSeparator" w:id="0">
    <w:p w:rsidR="00236AF1" w:rsidRDefault="00236AF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6AF1" w:rsidRDefault="00236AF1" w:rsidP="00590471">
      <w:r>
        <w:separator/>
      </w:r>
    </w:p>
  </w:footnote>
  <w:footnote w:type="continuationSeparator" w:id="0">
    <w:p w:rsidR="00236AF1" w:rsidRDefault="00236AF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A5E" w:rsidRPr="00344946" w:rsidRDefault="003A7A5E" w:rsidP="00060042">
    <w:pPr>
      <w:pStyle w:val="Plattetekst"/>
    </w:pPr>
    <w:r w:rsidRPr="00344946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e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e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Vrije vorm: V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Vrije vorm: V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hoe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e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Vrije vorm: V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Vrije vorm: V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Vrije vorm: V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Vrije vorm: V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Vrije vorm: V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Vrije vorm: V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01025" id="Groep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">
              <v:group id="Groe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Vrije vorm: V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hoe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e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Vrije vorm: V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344946">
      <w:rPr>
        <w:noProof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2BA8010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60BD04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7B2452E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DFC97CE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684AA74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688A1A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A5B4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065184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558C1E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6D5EB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jstaline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255E31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B8F570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46B169E"/>
    <w:multiLevelType w:val="hybridMultilevel"/>
    <w:tmpl w:val="A2DA37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4"/>
  </w:num>
  <w:num w:numId="5">
    <w:abstractNumId w:val="11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1A"/>
    <w:rsid w:val="00060042"/>
    <w:rsid w:val="0008685D"/>
    <w:rsid w:val="00090860"/>
    <w:rsid w:val="0011215F"/>
    <w:rsid w:val="00112FD7"/>
    <w:rsid w:val="00146618"/>
    <w:rsid w:val="00150ABD"/>
    <w:rsid w:val="001946FC"/>
    <w:rsid w:val="00222466"/>
    <w:rsid w:val="00236AF1"/>
    <w:rsid w:val="00247254"/>
    <w:rsid w:val="0024753C"/>
    <w:rsid w:val="00276026"/>
    <w:rsid w:val="00296E1F"/>
    <w:rsid w:val="002B4549"/>
    <w:rsid w:val="00310F17"/>
    <w:rsid w:val="0031303D"/>
    <w:rsid w:val="003142AB"/>
    <w:rsid w:val="00322A46"/>
    <w:rsid w:val="003326CB"/>
    <w:rsid w:val="00344946"/>
    <w:rsid w:val="00353B60"/>
    <w:rsid w:val="00376291"/>
    <w:rsid w:val="00380FD1"/>
    <w:rsid w:val="00383D02"/>
    <w:rsid w:val="00385DE7"/>
    <w:rsid w:val="00390BC9"/>
    <w:rsid w:val="003A7A5E"/>
    <w:rsid w:val="003C2495"/>
    <w:rsid w:val="003D1B71"/>
    <w:rsid w:val="003E7224"/>
    <w:rsid w:val="004E158A"/>
    <w:rsid w:val="00565C77"/>
    <w:rsid w:val="0056708E"/>
    <w:rsid w:val="005801E5"/>
    <w:rsid w:val="00590471"/>
    <w:rsid w:val="005D01FA"/>
    <w:rsid w:val="005D6BF5"/>
    <w:rsid w:val="00653E17"/>
    <w:rsid w:val="006A08E8"/>
    <w:rsid w:val="006D79A8"/>
    <w:rsid w:val="006E021A"/>
    <w:rsid w:val="006F0291"/>
    <w:rsid w:val="0072353B"/>
    <w:rsid w:val="007575B6"/>
    <w:rsid w:val="007B3C81"/>
    <w:rsid w:val="007B42E6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9F3"/>
    <w:rsid w:val="00967B93"/>
    <w:rsid w:val="009D090F"/>
    <w:rsid w:val="00A31464"/>
    <w:rsid w:val="00A31B16"/>
    <w:rsid w:val="00A33613"/>
    <w:rsid w:val="00A4724A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94D0D"/>
    <w:rsid w:val="00CE1E3D"/>
    <w:rsid w:val="00D053FA"/>
    <w:rsid w:val="00DA196C"/>
    <w:rsid w:val="00DC3F0A"/>
    <w:rsid w:val="00E26AED"/>
    <w:rsid w:val="00E73AB8"/>
    <w:rsid w:val="00E90A60"/>
    <w:rsid w:val="00ED47F7"/>
    <w:rsid w:val="00EE7E09"/>
    <w:rsid w:val="00F0223C"/>
    <w:rsid w:val="00F06BB5"/>
    <w:rsid w:val="00F3235D"/>
    <w:rsid w:val="00F32393"/>
    <w:rsid w:val="00F448CE"/>
    <w:rsid w:val="00F878BD"/>
    <w:rsid w:val="00FC4D4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3845D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uiPriority w:val="1"/>
    <w:rsid w:val="00344946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Kop1">
    <w:name w:val="heading 1"/>
    <w:basedOn w:val="Standaard"/>
    <w:next w:val="Standaard"/>
    <w:link w:val="Kop1Char"/>
    <w:uiPriority w:val="9"/>
    <w:qFormat/>
    <w:rsid w:val="0031303D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Kop2">
    <w:name w:val="heading 2"/>
    <w:basedOn w:val="Standaard"/>
    <w:next w:val="Standaard"/>
    <w:link w:val="Kop2Char"/>
    <w:uiPriority w:val="9"/>
    <w:rsid w:val="0031303D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1303D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1303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1303D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1303D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1303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1303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1303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link w:val="PlattetekstChar"/>
    <w:uiPriority w:val="1"/>
    <w:semiHidden/>
    <w:qFormat/>
    <w:rsid w:val="0031303D"/>
    <w:rPr>
      <w:sz w:val="20"/>
      <w:szCs w:val="20"/>
    </w:rPr>
  </w:style>
  <w:style w:type="character" w:customStyle="1" w:styleId="PlattetekstChar">
    <w:name w:val="Platte tekst Char"/>
    <w:basedOn w:val="Standaardalinea-lettertype"/>
    <w:link w:val="Plattetekst"/>
    <w:uiPriority w:val="1"/>
    <w:semiHidden/>
    <w:rsid w:val="0031303D"/>
    <w:rPr>
      <w:rFonts w:ascii="Calibri" w:hAnsi="Calibri" w:cs="Calibri"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31303D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jstalinea">
    <w:name w:val="List Paragraph"/>
    <w:basedOn w:val="Plattetekst"/>
    <w:uiPriority w:val="1"/>
    <w:semiHidden/>
    <w:qFormat/>
    <w:rsid w:val="0031303D"/>
    <w:pPr>
      <w:numPr>
        <w:numId w:val="2"/>
      </w:numPr>
      <w:spacing w:after="120"/>
    </w:pPr>
    <w:rPr>
      <w:szCs w:val="24"/>
    </w:rPr>
  </w:style>
  <w:style w:type="paragraph" w:customStyle="1" w:styleId="Tabelalinea">
    <w:name w:val="Tabelalinea"/>
    <w:basedOn w:val="Standaard"/>
    <w:uiPriority w:val="1"/>
    <w:semiHidden/>
    <w:rsid w:val="0031303D"/>
    <w:rPr>
      <w:rFonts w:ascii="Times New Roman" w:hAnsi="Times New Roman"/>
      <w:sz w:val="24"/>
      <w:szCs w:val="24"/>
    </w:rPr>
  </w:style>
  <w:style w:type="paragraph" w:styleId="Koptekst">
    <w:name w:val="header"/>
    <w:basedOn w:val="Standaard"/>
    <w:link w:val="Kop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31303D"/>
    <w:rPr>
      <w:rFonts w:ascii="Calibri" w:hAnsi="Calibri" w:cs="Calibri"/>
    </w:rPr>
  </w:style>
  <w:style w:type="paragraph" w:styleId="Voettekst">
    <w:name w:val="footer"/>
    <w:basedOn w:val="Standaard"/>
    <w:link w:val="Voet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31303D"/>
    <w:rPr>
      <w:rFonts w:ascii="Calibri" w:hAnsi="Calibri" w:cs="Calibri"/>
    </w:rPr>
  </w:style>
  <w:style w:type="table" w:styleId="Tabelraster">
    <w:name w:val="Table Grid"/>
    <w:basedOn w:val="Standaardtabel"/>
    <w:uiPriority w:val="39"/>
    <w:rsid w:val="003130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Plattetekst"/>
    <w:next w:val="Standaard"/>
    <w:link w:val="TitelChar"/>
    <w:uiPriority w:val="10"/>
    <w:qFormat/>
    <w:rsid w:val="0031303D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elChar">
    <w:name w:val="Titel Char"/>
    <w:basedOn w:val="Standaardalinea-lettertype"/>
    <w:link w:val="Titel"/>
    <w:uiPriority w:val="10"/>
    <w:rsid w:val="0031303D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e">
    <w:name w:val="Informatie"/>
    <w:basedOn w:val="Plattetekst"/>
    <w:uiPriority w:val="1"/>
    <w:qFormat/>
    <w:rsid w:val="0031303D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s">
    <w:name w:val="Datums"/>
    <w:basedOn w:val="Plattetekst"/>
    <w:qFormat/>
    <w:rsid w:val="0031303D"/>
    <w:pPr>
      <w:kinsoku w:val="0"/>
      <w:overflowPunct w:val="0"/>
    </w:pPr>
    <w:rPr>
      <w:b/>
      <w:color w:val="000000" w:themeColor="text1"/>
      <w:sz w:val="18"/>
    </w:rPr>
  </w:style>
  <w:style w:type="character" w:styleId="Zwaar">
    <w:name w:val="Strong"/>
    <w:basedOn w:val="Standaardalinea-lettertype"/>
    <w:uiPriority w:val="22"/>
    <w:semiHidden/>
    <w:qFormat/>
    <w:rsid w:val="0031303D"/>
    <w:rPr>
      <w:rFonts w:ascii="Calibri" w:hAnsi="Calibri" w:cs="Calibri"/>
      <w:b/>
      <w:bCs/>
      <w:color w:val="666666" w:themeColor="accent4"/>
    </w:rPr>
  </w:style>
  <w:style w:type="character" w:styleId="Tekstvantijdelijkeaanduiding">
    <w:name w:val="Placeholder Text"/>
    <w:basedOn w:val="Standaardalinea-lettertype"/>
    <w:uiPriority w:val="99"/>
    <w:semiHidden/>
    <w:rsid w:val="0031303D"/>
    <w:rPr>
      <w:rFonts w:ascii="Calibri" w:hAnsi="Calibri" w:cs="Calibri"/>
      <w:color w:val="808080"/>
    </w:rPr>
  </w:style>
  <w:style w:type="paragraph" w:styleId="Datum">
    <w:name w:val="Date"/>
    <w:basedOn w:val="Standaard"/>
    <w:next w:val="Standaard"/>
    <w:link w:val="DatumChar"/>
    <w:uiPriority w:val="99"/>
    <w:rsid w:val="0031303D"/>
    <w:pPr>
      <w:spacing w:line="480" w:lineRule="auto"/>
    </w:pPr>
  </w:style>
  <w:style w:type="character" w:customStyle="1" w:styleId="DatumChar">
    <w:name w:val="Datum Char"/>
    <w:basedOn w:val="Standaardalinea-lettertype"/>
    <w:link w:val="Datum"/>
    <w:uiPriority w:val="99"/>
    <w:rsid w:val="0031303D"/>
    <w:rPr>
      <w:rFonts w:ascii="Calibri" w:hAnsi="Calibri" w:cs="Calibri"/>
    </w:rPr>
  </w:style>
  <w:style w:type="paragraph" w:styleId="Geenafstand">
    <w:name w:val="No Spacing"/>
    <w:uiPriority w:val="1"/>
    <w:rsid w:val="0031303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Kop2Char">
    <w:name w:val="Kop 2 Char"/>
    <w:basedOn w:val="Standaardalinea-lettertype"/>
    <w:link w:val="Kop2"/>
    <w:uiPriority w:val="9"/>
    <w:rsid w:val="0031303D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Werkervaring">
    <w:name w:val="Werkervaring"/>
    <w:basedOn w:val="Standaard"/>
    <w:qFormat/>
    <w:rsid w:val="0031303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jstopsomteken">
    <w:name w:val="List Bullet"/>
    <w:basedOn w:val="Standaard"/>
    <w:uiPriority w:val="99"/>
    <w:rsid w:val="0031303D"/>
    <w:pPr>
      <w:numPr>
        <w:numId w:val="3"/>
      </w:numPr>
      <w:contextualSpacing/>
    </w:pPr>
  </w:style>
  <w:style w:type="paragraph" w:customStyle="1" w:styleId="Naamonderwijsinstelling">
    <w:name w:val="Naam onderwijsinstelling"/>
    <w:basedOn w:val="Standaard"/>
    <w:uiPriority w:val="1"/>
    <w:rsid w:val="0031303D"/>
    <w:rPr>
      <w:b/>
    </w:rPr>
  </w:style>
  <w:style w:type="character" w:customStyle="1" w:styleId="Vermelding1">
    <w:name w:val="Vermeldin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31303D"/>
    <w:pPr>
      <w:numPr>
        <w:numId w:val="4"/>
      </w:numPr>
    </w:pPr>
  </w:style>
  <w:style w:type="numbering" w:styleId="1ai">
    <w:name w:val="Outline List 1"/>
    <w:basedOn w:val="Geenlijst"/>
    <w:uiPriority w:val="99"/>
    <w:semiHidden/>
    <w:unhideWhenUsed/>
    <w:rsid w:val="0031303D"/>
    <w:pPr>
      <w:numPr>
        <w:numId w:val="5"/>
      </w:numPr>
    </w:pPr>
  </w:style>
  <w:style w:type="character" w:styleId="HTMLCode">
    <w:name w:val="HTML Code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31303D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31303D"/>
    <w:rPr>
      <w:rFonts w:ascii="Calibri" w:hAnsi="Calibri" w:cs="Calibri"/>
      <w:i/>
      <w:iCs/>
    </w:rPr>
  </w:style>
  <w:style w:type="character" w:styleId="HTMLDefinition">
    <w:name w:val="HTML Definition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31303D"/>
    <w:rPr>
      <w:rFonts w:ascii="Consolas" w:hAnsi="Consolas" w:cs="Calibri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character" w:styleId="HTML-toetsenbord">
    <w:name w:val="HTML Keyboard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1303D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31303D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unhideWhenUsed/>
    <w:rsid w:val="0031303D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31303D"/>
    <w:pPr>
      <w:spacing w:after="100"/>
      <w:ind w:left="440"/>
    </w:p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1303D"/>
    <w:pPr>
      <w:spacing w:after="100"/>
      <w:ind w:left="660"/>
    </w:p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1303D"/>
    <w:pPr>
      <w:spacing w:after="100"/>
      <w:ind w:left="880"/>
    </w:p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1303D"/>
    <w:pPr>
      <w:spacing w:after="100"/>
      <w:ind w:left="1100"/>
    </w:p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1303D"/>
    <w:pPr>
      <w:spacing w:after="100"/>
      <w:ind w:left="1320"/>
    </w:p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1303D"/>
    <w:pPr>
      <w:spacing w:after="100"/>
      <w:ind w:left="1540"/>
    </w:p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1303D"/>
    <w:pPr>
      <w:spacing w:after="100"/>
      <w:ind w:left="176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1303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ieleverwijzing">
    <w:name w:val="Subtle Reference"/>
    <w:basedOn w:val="Standaardalinea-lettertype"/>
    <w:uiPriority w:val="31"/>
    <w:semiHidden/>
    <w:rsid w:val="0031303D"/>
    <w:rPr>
      <w:rFonts w:ascii="Calibri" w:hAnsi="Calibri" w:cs="Calibri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31303D"/>
  </w:style>
  <w:style w:type="character" w:styleId="Titelvanboek">
    <w:name w:val="Book Title"/>
    <w:basedOn w:val="Standaardalinea-lettertype"/>
    <w:uiPriority w:val="33"/>
    <w:semiHidden/>
    <w:rsid w:val="0031303D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31303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31303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31303D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31303D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31303D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31303D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31303D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31303D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31303D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31303D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31303D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31303D"/>
    <w:pPr>
      <w:spacing w:after="120"/>
      <w:ind w:left="180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31303D"/>
    <w:pPr>
      <w:numPr>
        <w:numId w:val="6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31303D"/>
    <w:pPr>
      <w:numPr>
        <w:numId w:val="7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31303D"/>
    <w:pPr>
      <w:numPr>
        <w:numId w:val="8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31303D"/>
    <w:pPr>
      <w:numPr>
        <w:numId w:val="9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31303D"/>
    <w:pPr>
      <w:numPr>
        <w:numId w:val="10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31303D"/>
    <w:pPr>
      <w:numPr>
        <w:numId w:val="11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31303D"/>
    <w:pPr>
      <w:numPr>
        <w:numId w:val="12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31303D"/>
    <w:pPr>
      <w:numPr>
        <w:numId w:val="13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31303D"/>
    <w:pPr>
      <w:numPr>
        <w:numId w:val="14"/>
      </w:numPr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semiHidden/>
    <w:rsid w:val="0031303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03D"/>
    <w:rPr>
      <w:rFonts w:ascii="Calibri" w:hAnsi="Calibri" w:cs="Calibri"/>
      <w:color w:val="5A5A5A" w:themeColor="text1" w:themeTint="A5"/>
      <w:spacing w:val="15"/>
    </w:rPr>
  </w:style>
  <w:style w:type="table" w:styleId="Klassieketabel1">
    <w:name w:val="Table Classic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31303D"/>
  </w:style>
  <w:style w:type="paragraph" w:styleId="Macrotekst">
    <w:name w:val="macro"/>
    <w:link w:val="MacrotekstChar"/>
    <w:uiPriority w:val="99"/>
    <w:semiHidden/>
    <w:unhideWhenUsed/>
    <w:rsid w:val="0031303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31303D"/>
    <w:rPr>
      <w:rFonts w:ascii="Corbel" w:eastAsiaTheme="majorEastAsia" w:hAnsi="Corbel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31303D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31303D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31303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rsid w:val="003130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character" w:styleId="Nadruk">
    <w:name w:val="Emphasis"/>
    <w:basedOn w:val="Standaardalinea-lettertype"/>
    <w:uiPriority w:val="20"/>
    <w:semiHidden/>
    <w:rsid w:val="0031303D"/>
    <w:rPr>
      <w:rFonts w:ascii="Calibri" w:hAnsi="Calibri" w:cs="Calibri"/>
      <w:i/>
      <w:iCs/>
    </w:rPr>
  </w:style>
  <w:style w:type="table" w:styleId="Kleurrijkelijst">
    <w:name w:val="Colorful List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1303D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1303D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1303D"/>
    <w:rPr>
      <w:rFonts w:ascii="Calibri" w:hAnsi="Calibri" w:cs="Calibri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31303D"/>
    <w:rPr>
      <w:rFonts w:ascii="Calibri" w:hAnsi="Calibri" w:cs="Calibri"/>
      <w:sz w:val="16"/>
      <w:szCs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paragraph" w:styleId="Adresenvelop">
    <w:name w:val="envelope address"/>
    <w:basedOn w:val="Standaard"/>
    <w:uiPriority w:val="99"/>
    <w:semiHidden/>
    <w:unhideWhenUsed/>
    <w:rsid w:val="0031303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31303D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1303D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1303D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1303D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1303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1303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31303D"/>
    <w:pPr>
      <w:numPr>
        <w:numId w:val="15"/>
      </w:numPr>
    </w:pPr>
  </w:style>
  <w:style w:type="table" w:styleId="Onopgemaaktetabel1">
    <w:name w:val="Plain Table 1"/>
    <w:basedOn w:val="Standaardtabel"/>
    <w:uiPriority w:val="41"/>
    <w:rsid w:val="003130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31303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31303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31303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31303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ieveverwijzing">
    <w:name w:val="Intense Reference"/>
    <w:basedOn w:val="Standaardalinea-lettertype"/>
    <w:uiPriority w:val="32"/>
    <w:semiHidden/>
    <w:rsid w:val="0031303D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rsid w:val="0031303D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31303D"/>
    <w:rPr>
      <w:rFonts w:ascii="Calibri" w:hAnsi="Calibri" w:cs="Calibri"/>
      <w:i/>
      <w:iCs/>
      <w:color w:val="2C567A" w:themeColor="accent1"/>
    </w:rPr>
  </w:style>
  <w:style w:type="character" w:styleId="Intensievebenadrukking">
    <w:name w:val="Intense Emphasis"/>
    <w:basedOn w:val="Standaardalinea-lettertype"/>
    <w:uiPriority w:val="21"/>
    <w:semiHidden/>
    <w:rsid w:val="0031303D"/>
    <w:rPr>
      <w:rFonts w:ascii="Calibri" w:hAnsi="Calibri" w:cs="Calibri"/>
      <w:i/>
      <w:iCs/>
      <w:color w:val="2C567A" w:themeColor="accent1"/>
    </w:rPr>
  </w:style>
  <w:style w:type="paragraph" w:styleId="Normaalweb">
    <w:name w:val="Normal (Web)"/>
    <w:basedOn w:val="Standaard"/>
    <w:uiPriority w:val="99"/>
    <w:semiHidden/>
    <w:unhideWhenUsed/>
    <w:rsid w:val="0031303D"/>
    <w:rPr>
      <w:rFonts w:ascii="Times New Roman" w:hAnsi="Times New Roman"/>
      <w:sz w:val="24"/>
      <w:szCs w:val="24"/>
    </w:rPr>
  </w:style>
  <w:style w:type="character" w:customStyle="1" w:styleId="Slimmehyperlink1">
    <w:name w:val="Slimme hyperlink1"/>
    <w:basedOn w:val="Standaardalinea-lettertype"/>
    <w:uiPriority w:val="99"/>
    <w:semiHidden/>
    <w:unhideWhenUsed/>
    <w:rsid w:val="0031303D"/>
    <w:rPr>
      <w:rFonts w:ascii="Calibri" w:hAnsi="Calibri" w:cs="Calibri"/>
      <w:u w:val="dotted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31303D"/>
    <w:rPr>
      <w:rFonts w:ascii="Calibri" w:hAnsi="Calibri" w:cs="Calibri"/>
      <w:color w:val="605E5C"/>
      <w:shd w:val="clear" w:color="auto" w:fill="E1DFDD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31303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31303D"/>
    <w:rPr>
      <w:rFonts w:ascii="Calibri" w:hAnsi="Calibri" w:cs="Calibri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31303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31303D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31303D"/>
    <w:rPr>
      <w:rFonts w:ascii="Calibri" w:hAnsi="Calibri" w:cs="Calibri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31303D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31303D"/>
    <w:rPr>
      <w:rFonts w:ascii="Calibri" w:hAnsi="Calibri" w:cs="Calibri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31303D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31303D"/>
    <w:pPr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31303D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31303D"/>
    <w:rPr>
      <w:rFonts w:ascii="Calibri" w:hAnsi="Calibri" w:cs="Calibri"/>
    </w:rPr>
  </w:style>
  <w:style w:type="paragraph" w:styleId="Standaardinspringing">
    <w:name w:val="Normal Indent"/>
    <w:basedOn w:val="Standaard"/>
    <w:uiPriority w:val="99"/>
    <w:semiHidden/>
    <w:unhideWhenUsed/>
    <w:rsid w:val="0031303D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31303D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31303D"/>
    <w:rPr>
      <w:rFonts w:ascii="Calibri" w:hAnsi="Calibri" w:cs="Calibri"/>
    </w:rPr>
  </w:style>
  <w:style w:type="table" w:styleId="Eigentijdsetabel">
    <w:name w:val="Table Contemporary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31303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2">
    <w:name w:val="List Table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3">
    <w:name w:val="List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31303D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31303D"/>
    <w:rPr>
      <w:rFonts w:ascii="Calibri" w:hAnsi="Calibri" w:cs="Calibri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31303D"/>
  </w:style>
  <w:style w:type="character" w:customStyle="1" w:styleId="AanhefChar">
    <w:name w:val="Aanhef Char"/>
    <w:basedOn w:val="Standaardalinea-lettertype"/>
    <w:link w:val="Aanhef"/>
    <w:uiPriority w:val="99"/>
    <w:semiHidden/>
    <w:rsid w:val="0031303D"/>
    <w:rPr>
      <w:rFonts w:ascii="Calibri" w:hAnsi="Calibri" w:cs="Calibri"/>
    </w:rPr>
  </w:style>
  <w:style w:type="table" w:styleId="Tabelkolommen1">
    <w:name w:val="Table Column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31303D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31303D"/>
    <w:rPr>
      <w:rFonts w:ascii="Calibri" w:hAnsi="Calibri" w:cs="Calibri"/>
    </w:rPr>
  </w:style>
  <w:style w:type="table" w:styleId="Eenvoudigetabel1">
    <w:name w:val="Table Simp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31303D"/>
    <w:pPr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31303D"/>
    <w:pPr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31303D"/>
    <w:pPr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31303D"/>
    <w:pPr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31303D"/>
    <w:pPr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31303D"/>
    <w:pPr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31303D"/>
    <w:pPr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31303D"/>
    <w:pPr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31303D"/>
    <w:pPr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31303D"/>
    <w:rPr>
      <w:rFonts w:ascii="Corbel" w:eastAsiaTheme="majorEastAsia" w:hAnsi="Corbel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31303D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31303D"/>
    <w:rPr>
      <w:rFonts w:ascii="Consolas" w:hAnsi="Consolas" w:cs="Calibri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31303D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31303D"/>
    <w:rPr>
      <w:rFonts w:ascii="Calibri" w:hAnsi="Calibri" w:cs="Calibri"/>
    </w:rPr>
  </w:style>
  <w:style w:type="table" w:styleId="Tabelraster1">
    <w:name w:val="Table Grid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3130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3">
    <w:name w:val="Grid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03D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03D"/>
    <w:rPr>
      <w:rFonts w:ascii="Calibri" w:hAnsi="Calibri" w:cs="Calibri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table" w:styleId="3D-effectenvoortabel1">
    <w:name w:val="Table 3D effect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evolgdeHyperlink">
    <w:name w:val="FollowedHyperlink"/>
    <w:basedOn w:val="Standaardalinea-lettertype"/>
    <w:uiPriority w:val="99"/>
    <w:semiHidden/>
    <w:unhideWhenUsed/>
    <w:rsid w:val="0031303D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Standaardalinea-lettertype"/>
    <w:uiPriority w:val="99"/>
    <w:semiHidden/>
    <w:unhideWhenUsed/>
    <w:rsid w:val="0031303D"/>
    <w:rPr>
      <w:rFonts w:ascii="Calibri" w:hAnsi="Calibri" w:cs="Calibri"/>
      <w:color w:val="0563C1" w:themeColor="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1303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on\AppData\Roaming\Microsoft\Templates\Blauwe%20bollen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3B02485D2214AE1911FB673330700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5D24E8E-B2FF-412C-BC87-F76AE40CCEFE}"/>
      </w:docPartPr>
      <w:docPartBody>
        <w:p w:rsidR="00D617EC" w:rsidRDefault="00960BFA">
          <w:pPr>
            <w:pStyle w:val="F3B02485D2214AE1911FB6733307004B"/>
          </w:pPr>
          <w:r w:rsidRPr="007B42E6">
            <w:rPr>
              <w:rFonts w:asciiTheme="majorHAnsi" w:hAnsiTheme="majorHAnsi" w:cs="Calibri"/>
              <w:lang w:bidi="nl-NL"/>
            </w:rPr>
            <w:t>Werkervaring</w:t>
          </w:r>
        </w:p>
      </w:docPartBody>
    </w:docPart>
    <w:docPart>
      <w:docPartPr>
        <w:name w:val="782DEF95F5424237B00D65BECB95ED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B53D0A-6027-4128-AAEC-0617661F8DB1}"/>
      </w:docPartPr>
      <w:docPartBody>
        <w:p w:rsidR="00D617EC" w:rsidRDefault="00960BFA">
          <w:pPr>
            <w:pStyle w:val="782DEF95F5424237B00D65BECB95ED41"/>
          </w:pPr>
          <w:r w:rsidRPr="00344946">
            <w:rPr>
              <w:rFonts w:eastAsia="Calibri"/>
              <w:lang w:bidi="nl-NL"/>
            </w:rPr>
            <w:t>[Dit is de plek voor een korte samenvatting van uw belangrijkste verantwoordelijkheden en uw beste prestaties.]</w:t>
          </w:r>
        </w:p>
      </w:docPartBody>
    </w:docPart>
    <w:docPart>
      <w:docPartPr>
        <w:name w:val="5D38E687544F47F8BB776F5589DCF9A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316A47C-E2FD-4C75-9D4A-D5A5E0DCB651}"/>
      </w:docPartPr>
      <w:docPartBody>
        <w:p w:rsidR="00D617EC" w:rsidRDefault="00960BFA">
          <w:pPr>
            <w:pStyle w:val="5D38E687544F47F8BB776F5589DCF9AF"/>
          </w:pPr>
          <w:r w:rsidRPr="007B42E6">
            <w:rPr>
              <w:rFonts w:asciiTheme="majorHAnsi" w:hAnsiTheme="majorHAnsi" w:cs="Calibri"/>
              <w:lang w:bidi="nl-NL"/>
            </w:rPr>
            <w:t>Opleiding</w:t>
          </w:r>
        </w:p>
      </w:docPartBody>
    </w:docPart>
    <w:docPart>
      <w:docPartPr>
        <w:name w:val="8C6CD6009B5848D7A7182515AE6918B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8CFCA99-39D0-4F36-B75F-FE267ACD099F}"/>
      </w:docPartPr>
      <w:docPartBody>
        <w:p w:rsidR="00D617EC" w:rsidRDefault="00960BFA">
          <w:pPr>
            <w:pStyle w:val="8C6CD6009B5848D7A7182515AE6918B6"/>
          </w:pPr>
          <w:r w:rsidRPr="00344946">
            <w:rPr>
              <w:rFonts w:eastAsia="Calibri"/>
              <w:lang w:bidi="nl-NL"/>
            </w:rPr>
            <w:t>[U kunt hier uw cijfergemiddelde invoeren en een kort overzicht geven van relevante studieopdrachten, prijzen en onderscheidingen.]</w:t>
          </w:r>
        </w:p>
      </w:docPartBody>
    </w:docPart>
    <w:docPart>
      <w:docPartPr>
        <w:name w:val="0B24B21231B741C39411423D82E64CC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76389ED-FA18-45F8-B583-49244E971AFB}"/>
      </w:docPartPr>
      <w:docPartBody>
        <w:p w:rsidR="00D617EC" w:rsidRDefault="00960BFA">
          <w:pPr>
            <w:pStyle w:val="0B24B21231B741C39411423D82E64CCC"/>
          </w:pPr>
          <w:r w:rsidRPr="007B42E6">
            <w:rPr>
              <w:rFonts w:asciiTheme="majorHAnsi" w:hAnsiTheme="majorHAnsi" w:cs="Calibri"/>
              <w:lang w:bidi="nl-NL"/>
            </w:rPr>
            <w:t>Communicatie</w:t>
          </w:r>
        </w:p>
      </w:docPartBody>
    </w:docPart>
    <w:docPart>
      <w:docPartPr>
        <w:name w:val="ED3C56B847EE4C3C9777BE8FB3AC3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15DD165-1A81-4911-A3A7-1A85AC14B87D}"/>
      </w:docPartPr>
      <w:docPartBody>
        <w:p w:rsidR="00D617EC" w:rsidRDefault="00960BFA">
          <w:pPr>
            <w:pStyle w:val="ED3C56B847EE4C3C9777BE8FB3AC3319"/>
          </w:pPr>
          <w:r w:rsidRPr="007B42E6">
            <w:rPr>
              <w:rFonts w:asciiTheme="majorHAnsi" w:hAnsiTheme="majorHAnsi" w:cs="Calibri"/>
              <w:lang w:bidi="nl-NL"/>
            </w:rPr>
            <w:t>Leiderschap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7B3"/>
    <w:rsid w:val="002C488F"/>
    <w:rsid w:val="005E4313"/>
    <w:rsid w:val="00960BFA"/>
    <w:rsid w:val="00A357B3"/>
    <w:rsid w:val="00A95D2D"/>
    <w:rsid w:val="00D6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67A1AC9B883F449FA067FD10DBB8E168">
    <w:name w:val="67A1AC9B883F449FA067FD10DBB8E168"/>
  </w:style>
  <w:style w:type="paragraph" w:customStyle="1" w:styleId="5D7B9EF8F144408B8B7E544AD341677C">
    <w:name w:val="5D7B9EF8F144408B8B7E544AD341677C"/>
  </w:style>
  <w:style w:type="paragraph" w:customStyle="1" w:styleId="F3B02485D2214AE1911FB6733307004B">
    <w:name w:val="F3B02485D2214AE1911FB6733307004B"/>
  </w:style>
  <w:style w:type="paragraph" w:customStyle="1" w:styleId="DD84427303894B89ABF0005D32624A34">
    <w:name w:val="DD84427303894B89ABF0005D32624A34"/>
  </w:style>
  <w:style w:type="paragraph" w:customStyle="1" w:styleId="3D52D14160E54EE5B0A366AB66F337B1">
    <w:name w:val="3D52D14160E54EE5B0A366AB66F337B1"/>
  </w:style>
  <w:style w:type="paragraph" w:customStyle="1" w:styleId="61BE28BA25D14DAE94083D0E4F1ECDB2">
    <w:name w:val="61BE28BA25D14DAE94083D0E4F1ECDB2"/>
  </w:style>
  <w:style w:type="paragraph" w:customStyle="1" w:styleId="6904632AE7CE4ACEA0402348C33618BF">
    <w:name w:val="6904632AE7CE4ACEA0402348C33618BF"/>
  </w:style>
  <w:style w:type="paragraph" w:customStyle="1" w:styleId="33E43ED4E867414781587948D63ACBBD">
    <w:name w:val="33E43ED4E867414781587948D63ACBBD"/>
  </w:style>
  <w:style w:type="paragraph" w:customStyle="1" w:styleId="51C5EFA9BBC549CABDC24C1468B9E007">
    <w:name w:val="51C5EFA9BBC549CABDC24C1468B9E007"/>
  </w:style>
  <w:style w:type="paragraph" w:customStyle="1" w:styleId="0BBA03B82E974A64AAAB05DC51493CC9">
    <w:name w:val="0BBA03B82E974A64AAAB05DC51493CC9"/>
  </w:style>
  <w:style w:type="paragraph" w:customStyle="1" w:styleId="738C8B6CEA744CD5854A0FDBBA67315A">
    <w:name w:val="738C8B6CEA744CD5854A0FDBBA67315A"/>
  </w:style>
  <w:style w:type="paragraph" w:customStyle="1" w:styleId="286B7F4CE15A47F4B05E157B7FA41C9E">
    <w:name w:val="286B7F4CE15A47F4B05E157B7FA41C9E"/>
  </w:style>
  <w:style w:type="paragraph" w:customStyle="1" w:styleId="699545F60FD94A258A8C7538E23AB13E">
    <w:name w:val="699545F60FD94A258A8C7538E23AB13E"/>
  </w:style>
  <w:style w:type="paragraph" w:customStyle="1" w:styleId="AA6E3CDABDB245A2A1EB2D102A129088">
    <w:name w:val="AA6E3CDABDB245A2A1EB2D102A129088"/>
  </w:style>
  <w:style w:type="paragraph" w:customStyle="1" w:styleId="1FEC4DF11E7A4B228C667B845096D372">
    <w:name w:val="1FEC4DF11E7A4B228C667B845096D372"/>
  </w:style>
  <w:style w:type="paragraph" w:customStyle="1" w:styleId="BCFBD4832E93489CBF82B7A4167FED4A">
    <w:name w:val="BCFBD4832E93489CBF82B7A4167FED4A"/>
  </w:style>
  <w:style w:type="paragraph" w:customStyle="1" w:styleId="D4BC57B797CB46269FD5FC732AC3E969">
    <w:name w:val="D4BC57B797CB46269FD5FC732AC3E969"/>
  </w:style>
  <w:style w:type="paragraph" w:customStyle="1" w:styleId="D8AAD600BF254AE7BE96E2543CCF27F2">
    <w:name w:val="D8AAD600BF254AE7BE96E2543CCF27F2"/>
  </w:style>
  <w:style w:type="paragraph" w:customStyle="1" w:styleId="782DEF95F5424237B00D65BECB95ED41">
    <w:name w:val="782DEF95F5424237B00D65BECB95ED41"/>
  </w:style>
  <w:style w:type="paragraph" w:customStyle="1" w:styleId="5D38E687544F47F8BB776F5589DCF9AF">
    <w:name w:val="5D38E687544F47F8BB776F5589DCF9AF"/>
  </w:style>
  <w:style w:type="paragraph" w:customStyle="1" w:styleId="33F51E79DE5444628D1F8B66EF3D7604">
    <w:name w:val="33F51E79DE5444628D1F8B66EF3D7604"/>
  </w:style>
  <w:style w:type="paragraph" w:customStyle="1" w:styleId="258E65E0FB8F4BE7AEC9631B32AAD568">
    <w:name w:val="258E65E0FB8F4BE7AEC9631B32AAD568"/>
  </w:style>
  <w:style w:type="paragraph" w:customStyle="1" w:styleId="8C6CD6009B5848D7A7182515AE6918B6">
    <w:name w:val="8C6CD6009B5848D7A7182515AE6918B6"/>
  </w:style>
  <w:style w:type="paragraph" w:customStyle="1" w:styleId="0B24B21231B741C39411423D82E64CCC">
    <w:name w:val="0B24B21231B741C39411423D82E64CCC"/>
  </w:style>
  <w:style w:type="paragraph" w:customStyle="1" w:styleId="34D9DAC217CA49C0B8D67BABD435E4B2">
    <w:name w:val="34D9DAC217CA49C0B8D67BABD435E4B2"/>
  </w:style>
  <w:style w:type="paragraph" w:customStyle="1" w:styleId="ED3C56B847EE4C3C9777BE8FB3AC3319">
    <w:name w:val="ED3C56B847EE4C3C9777BE8FB3AC3319"/>
  </w:style>
  <w:style w:type="paragraph" w:customStyle="1" w:styleId="F4FDFC2B5F6942579A0FD6BD70708152">
    <w:name w:val="F4FDFC2B5F6942579A0FD6BD70708152"/>
  </w:style>
  <w:style w:type="paragraph" w:customStyle="1" w:styleId="EB8A42DA375E41869894122C3800F11B">
    <w:name w:val="EB8A42DA375E41869894122C3800F11B"/>
  </w:style>
  <w:style w:type="paragraph" w:customStyle="1" w:styleId="70714B019C8041ABA8728B3215EC67DD">
    <w:name w:val="70714B019C8041ABA8728B3215EC67DD"/>
  </w:style>
  <w:style w:type="paragraph" w:customStyle="1" w:styleId="05D7C9EDA59A44409C787AEE2BFA1DAE">
    <w:name w:val="05D7C9EDA59A44409C787AEE2BFA1DAE"/>
  </w:style>
  <w:style w:type="paragraph" w:customStyle="1" w:styleId="DDD4FCDD002148D5B37228DC2279448F">
    <w:name w:val="DDD4FCDD002148D5B37228DC2279448F"/>
  </w:style>
  <w:style w:type="paragraph" w:customStyle="1" w:styleId="78CCCD67269F46E99CCE2F5CE22B187F">
    <w:name w:val="78CCCD67269F46E99CCE2F5CE22B187F"/>
  </w:style>
  <w:style w:type="paragraph" w:customStyle="1" w:styleId="AF35883956A545B8AE1C30160C68F1AF">
    <w:name w:val="AF35883956A545B8AE1C30160C68F1AF"/>
  </w:style>
  <w:style w:type="character" w:styleId="Tekstvantijdelijkeaanduiding">
    <w:name w:val="Placeholder Text"/>
    <w:basedOn w:val="Standaardalinea-lettertype"/>
    <w:uiPriority w:val="99"/>
    <w:semiHidden/>
    <w:rPr>
      <w:rFonts w:ascii="Calibri" w:hAnsi="Calibri" w:cs="Calibri"/>
      <w:color w:val="808080"/>
    </w:rPr>
  </w:style>
  <w:style w:type="paragraph" w:customStyle="1" w:styleId="F1E0053642CA4A3A9723454E027D9A1F">
    <w:name w:val="F1E0053642CA4A3A9723454E027D9A1F"/>
  </w:style>
  <w:style w:type="paragraph" w:customStyle="1" w:styleId="E70128D319454BC08591B975548C1128">
    <w:name w:val="E70128D319454BC08591B975548C1128"/>
    <w:rsid w:val="00A357B3"/>
  </w:style>
  <w:style w:type="paragraph" w:customStyle="1" w:styleId="3E749D03DB334BBDAD988829E97EF178">
    <w:name w:val="3E749D03DB334BBDAD988829E97EF178"/>
    <w:rsid w:val="00A357B3"/>
  </w:style>
  <w:style w:type="paragraph" w:customStyle="1" w:styleId="BB15BD62EE5349988294373B2AFF72DE">
    <w:name w:val="BB15BD62EE5349988294373B2AFF72DE"/>
    <w:rsid w:val="00A357B3"/>
  </w:style>
  <w:style w:type="paragraph" w:customStyle="1" w:styleId="FD69702013D344848BB09F4F32666021">
    <w:name w:val="FD69702013D344848BB09F4F32666021"/>
    <w:rsid w:val="00A357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Blauwe bollen cv.dotx</Template>
  <TotalTime>0</TotalTime>
  <Pages>1</Pages>
  <Words>230</Words>
  <Characters>1268</Characters>
  <Application>Microsoft Office Word</Application>
  <DocSecurity>0</DocSecurity>
  <Lines>10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2019-08-18T13:45:00Z</dcterms:created>
  <dcterms:modified xsi:type="dcterms:W3CDTF">2019-09-12T10:22:00Z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